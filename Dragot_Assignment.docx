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3B4455" w:themeColor="accent1"/>
          <w:sz w:val="24"/>
          <w:szCs w:val="24"/>
        </w:rPr>
        <w:id w:val="-136720193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18BBA9E" w14:textId="3C9776B6" w:rsidR="00E21811" w:rsidRDefault="00E21811">
          <w:pPr>
            <w:pStyle w:val="NoSpacing"/>
            <w:spacing w:before="1540" w:after="240"/>
            <w:jc w:val="center"/>
            <w:rPr>
              <w:color w:val="3B4455" w:themeColor="accent1"/>
            </w:rPr>
          </w:pPr>
          <w:r>
            <w:rPr>
              <w:noProof/>
              <w:color w:val="3B4455" w:themeColor="accent1"/>
            </w:rPr>
            <w:drawing>
              <wp:inline distT="0" distB="0" distL="0" distR="0" wp14:anchorId="6E7E10AF" wp14:editId="7552F0E6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A5489FE" w14:textId="77777777" w:rsidR="00E21811" w:rsidRDefault="00E21811">
          <w:pPr>
            <w:pStyle w:val="NoSpacing"/>
            <w:jc w:val="center"/>
            <w:rPr>
              <w:color w:val="3B4455" w:themeColor="accent1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7CEFD7DB" wp14:editId="48D3D8E7">
                <wp:extent cx="6298687" cy="4295553"/>
                <wp:effectExtent l="0" t="0" r="6985" b="0"/>
                <wp:docPr id="4928157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281578" name="Picture 49281578"/>
                        <pic:cNvPicPr/>
                      </pic:nvPicPr>
                      <pic:blipFill rotWithShape="1"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8650" b="3588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318935" cy="43093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3CD2C39A" w14:textId="77777777" w:rsidR="00E21811" w:rsidRDefault="00E21811">
          <w:pPr>
            <w:pStyle w:val="NoSpacing"/>
            <w:jc w:val="center"/>
            <w:rPr>
              <w:color w:val="3B4455" w:themeColor="accent1"/>
              <w:sz w:val="28"/>
              <w:szCs w:val="28"/>
            </w:rPr>
          </w:pPr>
        </w:p>
        <w:p w14:paraId="23EE3E90" w14:textId="183ED089" w:rsidR="00E21811" w:rsidRDefault="00000000">
          <w:pPr>
            <w:pStyle w:val="NoSpacing"/>
            <w:jc w:val="center"/>
            <w:rPr>
              <w:color w:val="3B4455" w:themeColor="accent1"/>
              <w:sz w:val="28"/>
              <w:szCs w:val="28"/>
            </w:rPr>
          </w:pPr>
          <w:sdt>
            <w:sdtPr>
              <w:rPr>
                <w:color w:val="3B4455" w:themeColor="accent1"/>
                <w:sz w:val="28"/>
                <w:szCs w:val="28"/>
              </w:rPr>
              <w:alias w:val="Subtitle"/>
              <w:tag w:val=""/>
              <w:id w:val="328029620"/>
              <w:placeholder>
                <w:docPart w:val="F17404FAA2694DF89D075A7A310D7503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E21811">
                <w:rPr>
                  <w:color w:val="3B4455" w:themeColor="accent1"/>
                  <w:sz w:val="28"/>
                  <w:szCs w:val="28"/>
                </w:rPr>
                <w:t>DevOps, GITHUB, Terraform</w:t>
              </w:r>
            </w:sdtContent>
          </w:sdt>
        </w:p>
        <w:p w14:paraId="05E2F282" w14:textId="77777777" w:rsidR="00E21811" w:rsidRDefault="00E21811">
          <w:pPr>
            <w:pStyle w:val="NoSpacing"/>
            <w:spacing w:before="480"/>
            <w:jc w:val="center"/>
            <w:rPr>
              <w:color w:val="3B4455" w:themeColor="accent1"/>
            </w:rPr>
          </w:pPr>
          <w:r>
            <w:rPr>
              <w:noProof/>
              <w:color w:val="3B4455" w:themeColor="accent1"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09F093FB" wp14:editId="6D69B15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B445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5-0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B3190ED" w14:textId="192EB0FE" w:rsidR="00E21811" w:rsidRDefault="00E21811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3B445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B4455" w:themeColor="accent1"/>
                                        <w:sz w:val="28"/>
                                        <w:szCs w:val="28"/>
                                      </w:rPr>
                                      <w:t>May 6, 2026</w:t>
                                    </w:r>
                                  </w:p>
                                </w:sdtContent>
                              </w:sdt>
                              <w:p w14:paraId="779199C7" w14:textId="59FC42FA" w:rsidR="00E21811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3B445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B4455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33A18">
                                      <w:rPr>
                                        <w:caps/>
                                        <w:color w:val="3B445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27C564A6" w14:textId="6DF307A4" w:rsidR="00E21811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3B445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3B4455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E21811">
                                      <w:rPr>
                                        <w:color w:val="3B4455" w:themeColor="accent1"/>
                                      </w:rPr>
                                      <w:t>2000123958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9F093F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7155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B445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5-0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B3190ED" w14:textId="192EB0FE" w:rsidR="00E21811" w:rsidRDefault="00E21811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3B445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3B4455" w:themeColor="accent1"/>
                                  <w:sz w:val="28"/>
                                  <w:szCs w:val="28"/>
                                </w:rPr>
                                <w:t>May 6, 2026</w:t>
                              </w:r>
                            </w:p>
                          </w:sdtContent>
                        </w:sdt>
                        <w:p w14:paraId="779199C7" w14:textId="59FC42FA" w:rsidR="00E21811" w:rsidRDefault="00000000">
                          <w:pPr>
                            <w:pStyle w:val="NoSpacing"/>
                            <w:jc w:val="center"/>
                            <w:rPr>
                              <w:color w:val="3B445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3B4455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33A18">
                                <w:rPr>
                                  <w:caps/>
                                  <w:color w:val="3B445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27C564A6" w14:textId="6DF307A4" w:rsidR="00E21811" w:rsidRDefault="00000000">
                          <w:pPr>
                            <w:pStyle w:val="NoSpacing"/>
                            <w:jc w:val="center"/>
                            <w:rPr>
                              <w:color w:val="3B4455" w:themeColor="accent1"/>
                            </w:rPr>
                          </w:pPr>
                          <w:sdt>
                            <w:sdtPr>
                              <w:rPr>
                                <w:color w:val="3B4455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E21811">
                                <w:rPr>
                                  <w:color w:val="3B4455" w:themeColor="accent1"/>
                                </w:rPr>
                                <w:t>2000123958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3B4455" w:themeColor="accent1"/>
            </w:rPr>
            <w:drawing>
              <wp:inline distT="0" distB="0" distL="0" distR="0" wp14:anchorId="0AC62AEF" wp14:editId="6F69C6E6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3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CD17BC9" w14:textId="1BE7C1E4" w:rsidR="00E21811" w:rsidRDefault="00E21811">
          <w:r>
            <w:br w:type="page"/>
          </w:r>
        </w:p>
      </w:sdtContent>
    </w:sdt>
    <w:p w14:paraId="0CE6F31E" w14:textId="461FA822" w:rsidR="000F0731" w:rsidRDefault="000F0731" w:rsidP="005A2DF7"/>
    <w:tbl>
      <w:tblPr>
        <w:tblW w:w="10773" w:type="dxa"/>
        <w:tblLayout w:type="fixed"/>
        <w:tblLook w:val="04A0" w:firstRow="1" w:lastRow="0" w:firstColumn="1" w:lastColumn="0" w:noHBand="0" w:noVBand="1"/>
      </w:tblPr>
      <w:tblGrid>
        <w:gridCol w:w="426"/>
        <w:gridCol w:w="4961"/>
        <w:gridCol w:w="4961"/>
        <w:gridCol w:w="425"/>
      </w:tblGrid>
      <w:tr w:rsidR="001205A1" w14:paraId="1D782C81" w14:textId="77777777" w:rsidTr="00036DC3">
        <w:trPr>
          <w:trHeight w:val="396"/>
        </w:trPr>
        <w:tc>
          <w:tcPr>
            <w:tcW w:w="426" w:type="dxa"/>
          </w:tcPr>
          <w:p w14:paraId="13098E6F" w14:textId="77777777" w:rsidR="00A81248" w:rsidRDefault="00A81248" w:rsidP="00216DB3">
            <w:pPr>
              <w:pStyle w:val="Text"/>
            </w:pPr>
          </w:p>
        </w:tc>
        <w:tc>
          <w:tcPr>
            <w:tcW w:w="4961" w:type="dxa"/>
          </w:tcPr>
          <w:p w14:paraId="70A9E534" w14:textId="77777777" w:rsidR="00A81248" w:rsidRDefault="00A81248" w:rsidP="00216DB3">
            <w:pPr>
              <w:pStyle w:val="Text"/>
            </w:pPr>
          </w:p>
        </w:tc>
        <w:tc>
          <w:tcPr>
            <w:tcW w:w="4961" w:type="dxa"/>
          </w:tcPr>
          <w:p w14:paraId="40CAF487" w14:textId="77777777" w:rsidR="00A81248" w:rsidRDefault="00A81248" w:rsidP="00216DB3">
            <w:pPr>
              <w:pStyle w:val="Text"/>
            </w:pPr>
          </w:p>
        </w:tc>
        <w:tc>
          <w:tcPr>
            <w:tcW w:w="425" w:type="dxa"/>
          </w:tcPr>
          <w:p w14:paraId="4513A39A" w14:textId="77777777" w:rsidR="00A81248" w:rsidRDefault="00A81248" w:rsidP="00216DB3">
            <w:pPr>
              <w:pStyle w:val="Text"/>
            </w:pPr>
          </w:p>
        </w:tc>
      </w:tr>
      <w:tr w:rsidR="001205A1" w14:paraId="43E4F416" w14:textId="77777777" w:rsidTr="00216DB3">
        <w:trPr>
          <w:trHeight w:val="5274"/>
        </w:trPr>
        <w:tc>
          <w:tcPr>
            <w:tcW w:w="426" w:type="dxa"/>
          </w:tcPr>
          <w:p w14:paraId="2650175F" w14:textId="77777777" w:rsidR="001205A1" w:rsidRDefault="001205A1" w:rsidP="005A2DF7"/>
        </w:tc>
        <w:tc>
          <w:tcPr>
            <w:tcW w:w="9922" w:type="dxa"/>
            <w:gridSpan w:val="2"/>
            <w:tcBorders>
              <w:bottom w:val="single" w:sz="18" w:space="0" w:color="26414C" w:themeColor="accent5" w:themeShade="40"/>
            </w:tcBorders>
            <w:shd w:val="clear" w:color="auto" w:fill="FFFFFF" w:themeFill="background1"/>
          </w:tcPr>
          <w:p w14:paraId="699D6E6D" w14:textId="6F565BAD" w:rsidR="001205A1" w:rsidRDefault="00E21811" w:rsidP="005A2DF7">
            <w:pPr>
              <w:pStyle w:val="Heading3"/>
            </w:pPr>
            <w:r>
              <w:t>Objectives</w:t>
            </w:r>
          </w:p>
          <w:p w14:paraId="57A24069" w14:textId="77777777" w:rsidR="001205A1" w:rsidRDefault="001205A1" w:rsidP="005F4A20"/>
          <w:p w14:paraId="364CB500" w14:textId="77777777" w:rsidR="009F7B60" w:rsidRPr="009F7B60" w:rsidRDefault="009F7B60" w:rsidP="00490F65">
            <w:pPr>
              <w:pStyle w:val="Heading2"/>
              <w:numPr>
                <w:ilvl w:val="0"/>
                <w:numId w:val="12"/>
              </w:numPr>
            </w:pPr>
            <w:r w:rsidRPr="009F7B60">
              <w:t>Create an end-to-end DevOps setup using Azure DevOps by creating a project, repository, and pipeline to build a sample Java/Python application, GITHUB as repo.</w:t>
            </w:r>
          </w:p>
          <w:p w14:paraId="43B5CAA3" w14:textId="77777777" w:rsidR="009F7B60" w:rsidRPr="009F7B60" w:rsidRDefault="009F7B60" w:rsidP="00490F65">
            <w:pPr>
              <w:pStyle w:val="Heading2"/>
              <w:numPr>
                <w:ilvl w:val="0"/>
                <w:numId w:val="12"/>
              </w:numPr>
            </w:pPr>
            <w:r w:rsidRPr="009F7B60">
              <w:t xml:space="preserve">Provision Azure Resources including an Azure Subscription, resource Group, and Azure Kubernetes Services (AKS) cluster/WebApp. </w:t>
            </w:r>
          </w:p>
          <w:p w14:paraId="1DD0263B" w14:textId="77777777" w:rsidR="009F7B60" w:rsidRPr="009F7B60" w:rsidRDefault="009F7B60" w:rsidP="00490F65">
            <w:pPr>
              <w:pStyle w:val="Heading2"/>
              <w:numPr>
                <w:ilvl w:val="0"/>
                <w:numId w:val="12"/>
              </w:numPr>
            </w:pPr>
            <w:r w:rsidRPr="009F7B60">
              <w:t xml:space="preserve">Containerize the application using Docker and push the image to Azure Container Registry (ACR). </w:t>
            </w:r>
          </w:p>
          <w:p w14:paraId="2F4A4895" w14:textId="4EA53A0A" w:rsidR="009F7B60" w:rsidRPr="009F7B60" w:rsidRDefault="009F7B60" w:rsidP="00490F65">
            <w:pPr>
              <w:pStyle w:val="Heading2"/>
              <w:numPr>
                <w:ilvl w:val="0"/>
                <w:numId w:val="12"/>
              </w:numPr>
            </w:pPr>
            <w:r w:rsidRPr="009F7B60">
              <w:t xml:space="preserve">Create the Pipeline to use the self-hosted Agent for building and deploying the application. </w:t>
            </w:r>
          </w:p>
          <w:p w14:paraId="6403691B" w14:textId="5601F80E" w:rsidR="009F7B60" w:rsidRPr="009F7B60" w:rsidRDefault="009F7B60" w:rsidP="00490F65">
            <w:pPr>
              <w:pStyle w:val="Heading2"/>
              <w:numPr>
                <w:ilvl w:val="0"/>
                <w:numId w:val="12"/>
              </w:numPr>
            </w:pPr>
            <w:r w:rsidRPr="009F7B60">
              <w:t>Deploy the containerized application to Azure WebApp.</w:t>
            </w:r>
          </w:p>
          <w:p w14:paraId="78383FC8" w14:textId="199636FE" w:rsidR="009F7B60" w:rsidRPr="009F7B60" w:rsidRDefault="009F7B60" w:rsidP="00490F65">
            <w:pPr>
              <w:pStyle w:val="Heading2"/>
              <w:numPr>
                <w:ilvl w:val="0"/>
                <w:numId w:val="12"/>
              </w:numPr>
            </w:pPr>
            <w:r w:rsidRPr="009F7B60">
              <w:t>Optionally, use Helm Charts to Deploy the application into the AKS Cluster as a scalable service, for an alternative hosting approach.</w:t>
            </w:r>
          </w:p>
        </w:tc>
        <w:tc>
          <w:tcPr>
            <w:tcW w:w="425" w:type="dxa"/>
          </w:tcPr>
          <w:p w14:paraId="20F3CBFA" w14:textId="77777777" w:rsidR="001205A1" w:rsidRDefault="001205A1" w:rsidP="005A2DF7"/>
        </w:tc>
      </w:tr>
    </w:tbl>
    <w:p w14:paraId="7895F378" w14:textId="36A62F57" w:rsidR="002F1F15" w:rsidRDefault="002F1F15" w:rsidP="002F1F15"/>
    <w:p w14:paraId="2072E643" w14:textId="77777777" w:rsidR="002F1F15" w:rsidRDefault="002F1F15">
      <w:r>
        <w:br w:type="page"/>
      </w:r>
    </w:p>
    <w:p w14:paraId="1447358C" w14:textId="57E71000" w:rsidR="006103A7" w:rsidRPr="00C86605" w:rsidRDefault="00C663A9" w:rsidP="00C86605">
      <w:pPr>
        <w:pStyle w:val="Heading1"/>
      </w:pPr>
      <w:r>
        <w:lastRenderedPageBreak/>
        <w:t>END-to-END DevOps Pipeline</w:t>
      </w:r>
    </w:p>
    <w:p w14:paraId="789F34A8" w14:textId="77777777" w:rsidR="00875C5E" w:rsidRPr="007A4E39" w:rsidRDefault="00875C5E" w:rsidP="00875C5E">
      <w:pPr>
        <w:pStyle w:val="Heading3"/>
        <w:rPr>
          <w:lang w:val="en-IN"/>
        </w:rPr>
      </w:pPr>
      <w:r w:rsidRPr="007A4E39">
        <w:rPr>
          <w:lang w:val="en-IN"/>
        </w:rPr>
        <w:t>Azure DevOps Configuration</w:t>
      </w:r>
    </w:p>
    <w:p w14:paraId="0EB41BA7" w14:textId="77777777" w:rsidR="00875C5E" w:rsidRPr="007A4E39" w:rsidRDefault="00875C5E" w:rsidP="00875C5E">
      <w:pPr>
        <w:pStyle w:val="Text"/>
        <w:rPr>
          <w:lang w:val="en-IN"/>
        </w:rPr>
      </w:pPr>
      <w:r w:rsidRPr="007A4E39">
        <w:rPr>
          <w:lang w:val="en-IN"/>
        </w:rPr>
        <w:t>Azure DevOps Organization created</w:t>
      </w:r>
    </w:p>
    <w:p w14:paraId="2E958AA5" w14:textId="77777777" w:rsidR="00875C5E" w:rsidRDefault="00875C5E" w:rsidP="00875C5E">
      <w:pPr>
        <w:pStyle w:val="Text"/>
        <w:rPr>
          <w:b/>
          <w:bCs/>
          <w:lang w:val="en-IN"/>
        </w:rPr>
      </w:pPr>
      <w:r w:rsidRPr="007A4E39">
        <w:rPr>
          <w:lang w:val="en-IN"/>
        </w:rPr>
        <w:t xml:space="preserve">Project created: </w:t>
      </w:r>
      <w:hyperlink r:id="rId14" w:history="1">
        <w:r w:rsidRPr="006103A7">
          <w:rPr>
            <w:rStyle w:val="Hyperlink"/>
            <w:b/>
            <w:bCs/>
            <w:lang w:val="en-IN"/>
          </w:rPr>
          <w:t>DRA</w:t>
        </w:r>
        <w:r w:rsidRPr="006103A7">
          <w:rPr>
            <w:rStyle w:val="Hyperlink"/>
            <w:b/>
            <w:bCs/>
            <w:lang w:val="en-IN"/>
          </w:rPr>
          <w:t>G</w:t>
        </w:r>
        <w:r w:rsidRPr="006103A7">
          <w:rPr>
            <w:rStyle w:val="Hyperlink"/>
            <w:b/>
            <w:bCs/>
            <w:lang w:val="en-IN"/>
          </w:rPr>
          <w:t>OT</w:t>
        </w:r>
      </w:hyperlink>
    </w:p>
    <w:p w14:paraId="07D8A900" w14:textId="6302874A" w:rsidR="00D14057" w:rsidRPr="007A4E39" w:rsidRDefault="00D14057" w:rsidP="00875C5E">
      <w:pPr>
        <w:pStyle w:val="Text"/>
        <w:rPr>
          <w:lang w:val="en-IN"/>
        </w:rPr>
      </w:pPr>
      <w:r>
        <w:rPr>
          <w:b/>
          <w:bCs/>
          <w:lang w:val="en-IN"/>
        </w:rPr>
        <w:t xml:space="preserve">Created New Pipeline: </w:t>
      </w:r>
      <w:hyperlink r:id="rId15" w:history="1">
        <w:r w:rsidR="00C663A9" w:rsidRPr="00C663A9">
          <w:rPr>
            <w:rStyle w:val="Hyperlink"/>
            <w:b/>
            <w:bCs/>
            <w:lang w:val="en-IN"/>
          </w:rPr>
          <w:t>DRAG</w:t>
        </w:r>
        <w:r w:rsidR="00C663A9" w:rsidRPr="00C663A9">
          <w:rPr>
            <w:rStyle w:val="Hyperlink"/>
            <w:b/>
            <w:bCs/>
            <w:lang w:val="en-IN"/>
          </w:rPr>
          <w:t>O</w:t>
        </w:r>
        <w:r w:rsidR="00C663A9" w:rsidRPr="00C663A9">
          <w:rPr>
            <w:rStyle w:val="Hyperlink"/>
            <w:b/>
            <w:bCs/>
            <w:lang w:val="en-IN"/>
          </w:rPr>
          <w:t>T_Pipel</w:t>
        </w:r>
        <w:r w:rsidR="00C663A9" w:rsidRPr="00C663A9">
          <w:rPr>
            <w:rStyle w:val="Hyperlink"/>
            <w:b/>
            <w:bCs/>
            <w:lang w:val="en-IN"/>
          </w:rPr>
          <w:t>i</w:t>
        </w:r>
        <w:r w:rsidR="00C663A9" w:rsidRPr="00C663A9">
          <w:rPr>
            <w:rStyle w:val="Hyperlink"/>
            <w:b/>
            <w:bCs/>
            <w:lang w:val="en-IN"/>
          </w:rPr>
          <w:t>ne</w:t>
        </w:r>
      </w:hyperlink>
    </w:p>
    <w:p w14:paraId="39F49F87" w14:textId="77777777" w:rsidR="00875C5E" w:rsidRPr="007A4E39" w:rsidRDefault="00875C5E" w:rsidP="00875C5E">
      <w:pPr>
        <w:pStyle w:val="Text"/>
        <w:rPr>
          <w:lang w:val="en-IN"/>
        </w:rPr>
      </w:pPr>
      <w:r w:rsidRPr="007A4E39">
        <w:rPr>
          <w:lang w:val="en-IN"/>
        </w:rPr>
        <w:t>GitHub repository connected as source control</w:t>
      </w:r>
    </w:p>
    <w:p w14:paraId="56CAFB3A" w14:textId="77777777" w:rsidR="00C663A9" w:rsidRDefault="00C663A9" w:rsidP="00875C5E">
      <w:pPr>
        <w:pStyle w:val="Heading3"/>
        <w:rPr>
          <w:lang w:val="en-IN"/>
        </w:rPr>
      </w:pPr>
    </w:p>
    <w:p w14:paraId="7898D1BC" w14:textId="730D0D7A" w:rsidR="00875C5E" w:rsidRPr="007A4E39" w:rsidRDefault="00875C5E" w:rsidP="00875C5E">
      <w:pPr>
        <w:pStyle w:val="Heading3"/>
        <w:rPr>
          <w:lang w:val="en-IN"/>
        </w:rPr>
      </w:pPr>
      <w:r w:rsidRPr="007A4E39">
        <w:rPr>
          <w:lang w:val="en-IN"/>
        </w:rPr>
        <w:t>Source Code (Application)</w:t>
      </w:r>
    </w:p>
    <w:p w14:paraId="19B31561" w14:textId="77777777" w:rsidR="00875C5E" w:rsidRPr="007A4E39" w:rsidRDefault="00875C5E" w:rsidP="00875C5E">
      <w:pPr>
        <w:pStyle w:val="Text"/>
        <w:rPr>
          <w:lang w:val="en-IN"/>
        </w:rPr>
      </w:pPr>
      <w:r w:rsidRPr="007A4E39">
        <w:rPr>
          <w:lang w:val="en-IN"/>
        </w:rPr>
        <w:t xml:space="preserve">The application source code will be inserted as </w:t>
      </w:r>
      <w:r w:rsidRPr="007A4E39">
        <w:rPr>
          <w:b/>
          <w:bCs/>
          <w:lang w:val="en-IN"/>
        </w:rPr>
        <w:t>object attachments in MS Word</w:t>
      </w:r>
      <w:r w:rsidRPr="007A4E39">
        <w:rPr>
          <w:lang w:val="en-IN"/>
        </w:rPr>
        <w:t>.</w:t>
      </w:r>
    </w:p>
    <w:p w14:paraId="5B8E39EC" w14:textId="1241F7D9" w:rsidR="00D14057" w:rsidRPr="00D14057" w:rsidRDefault="00D14057" w:rsidP="00875C5E">
      <w:pPr>
        <w:pStyle w:val="Text"/>
        <w:rPr>
          <w:lang w:val="en-IN"/>
        </w:rPr>
      </w:pPr>
      <w:r>
        <w:rPr>
          <w:lang w:val="en-IN"/>
        </w:rPr>
        <w:t>Git hub Repository Link</w:t>
      </w:r>
      <w:r w:rsidR="00C663A9">
        <w:rPr>
          <w:lang w:val="en-IN"/>
        </w:rPr>
        <w:t xml:space="preserve">: </w:t>
      </w:r>
      <w:hyperlink r:id="rId16" w:history="1">
        <w:r w:rsidR="00C663A9" w:rsidRPr="00C663A9">
          <w:rPr>
            <w:rStyle w:val="Hyperlink"/>
            <w:b/>
            <w:bCs/>
            <w:lang w:val="en-IN"/>
          </w:rPr>
          <w:t>DRAGOT</w:t>
        </w:r>
        <w:r w:rsidR="00C663A9" w:rsidRPr="00C663A9">
          <w:rPr>
            <w:rStyle w:val="Hyperlink"/>
            <w:b/>
            <w:bCs/>
            <w:lang w:val="en-IN"/>
          </w:rPr>
          <w:t>_</w:t>
        </w:r>
        <w:r w:rsidR="00C663A9" w:rsidRPr="00C663A9">
          <w:rPr>
            <w:rStyle w:val="Hyperlink"/>
            <w:b/>
            <w:bCs/>
            <w:lang w:val="en-IN"/>
          </w:rPr>
          <w:t>Git</w:t>
        </w:r>
      </w:hyperlink>
    </w:p>
    <w:p w14:paraId="11B37FF3" w14:textId="77777777" w:rsidR="00875C5E" w:rsidRDefault="00875C5E" w:rsidP="00875C5E"/>
    <w:p w14:paraId="2A53FB85" w14:textId="372821E2" w:rsidR="00C663A9" w:rsidRDefault="00C663A9" w:rsidP="00C663A9">
      <w:pPr>
        <w:pStyle w:val="Heading3"/>
      </w:pPr>
      <w:r>
        <w:t>ENVIRONMENTS</w:t>
      </w:r>
    </w:p>
    <w:p w14:paraId="756F3309" w14:textId="565DA62B" w:rsidR="00C663A9" w:rsidRDefault="00C663A9" w:rsidP="00C663A9">
      <w:pPr>
        <w:pStyle w:val="Heading4"/>
      </w:pPr>
      <w:r>
        <w:t>Created 2 Environments</w:t>
      </w:r>
    </w:p>
    <w:p w14:paraId="22A11E11" w14:textId="009C5FDF" w:rsidR="00C663A9" w:rsidRDefault="00665D21" w:rsidP="00665D21">
      <w:pPr>
        <w:pStyle w:val="Text"/>
        <w:numPr>
          <w:ilvl w:val="0"/>
          <w:numId w:val="9"/>
        </w:numPr>
      </w:pPr>
      <w:r>
        <w:t>d</w:t>
      </w:r>
      <w:r w:rsidR="00C663A9">
        <w:t>ev</w:t>
      </w:r>
    </w:p>
    <w:p w14:paraId="47E0B73D" w14:textId="3F9DA7A7" w:rsidR="00C663A9" w:rsidRDefault="00C663A9" w:rsidP="00665D21">
      <w:pPr>
        <w:pStyle w:val="Text"/>
        <w:numPr>
          <w:ilvl w:val="0"/>
          <w:numId w:val="9"/>
        </w:numPr>
      </w:pPr>
      <w:r>
        <w:t>prod</w:t>
      </w:r>
    </w:p>
    <w:p w14:paraId="383322A4" w14:textId="22970C6E" w:rsidR="00C663A9" w:rsidRDefault="00665D21" w:rsidP="00875C5E">
      <w:r w:rsidRPr="00665D21">
        <w:drawing>
          <wp:inline distT="0" distB="0" distL="0" distR="0" wp14:anchorId="17C49C39" wp14:editId="6CA9FC63">
            <wp:extent cx="6502734" cy="2419474"/>
            <wp:effectExtent l="0" t="0" r="0" b="0"/>
            <wp:docPr id="201610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078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02734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2456" w14:textId="77777777" w:rsidR="00665D21" w:rsidRDefault="00665D21" w:rsidP="00875C5E"/>
    <w:p w14:paraId="1D44C6C4" w14:textId="77777777" w:rsidR="00FA24AC" w:rsidRDefault="00FA24AC">
      <w:pPr>
        <w:rPr>
          <w:rFonts w:asciiTheme="majorHAnsi" w:eastAsiaTheme="majorEastAsia" w:hAnsiTheme="majorHAnsi" w:cstheme="majorBidi"/>
          <w:b/>
          <w:color w:val="FF1571" w:themeColor="accent2"/>
          <w:sz w:val="36"/>
          <w:lang w:val="en-IN"/>
        </w:rPr>
      </w:pPr>
      <w:r>
        <w:rPr>
          <w:lang w:val="en-IN"/>
        </w:rPr>
        <w:br w:type="page"/>
      </w:r>
    </w:p>
    <w:p w14:paraId="2E405AE8" w14:textId="7A5B57D0" w:rsidR="00875C5E" w:rsidRPr="007A4E39" w:rsidRDefault="00875C5E" w:rsidP="00875C5E">
      <w:pPr>
        <w:pStyle w:val="Heading3"/>
        <w:rPr>
          <w:lang w:val="en-IN"/>
        </w:rPr>
      </w:pPr>
      <w:r w:rsidRPr="007A4E39">
        <w:rPr>
          <w:lang w:val="en-IN"/>
        </w:rPr>
        <w:lastRenderedPageBreak/>
        <w:t>Resources Created</w:t>
      </w:r>
    </w:p>
    <w:p w14:paraId="06EFC1DA" w14:textId="2B1F636E" w:rsidR="00C663A9" w:rsidRDefault="00875C5E" w:rsidP="00254630">
      <w:pPr>
        <w:pStyle w:val="Text"/>
        <w:rPr>
          <w:lang w:val="en-IN"/>
        </w:rPr>
      </w:pPr>
      <w:r w:rsidRPr="007A4E39">
        <w:rPr>
          <w:lang w:val="en-IN"/>
        </w:rPr>
        <w:t>The following Azure resources were provisioned:</w:t>
      </w:r>
    </w:p>
    <w:p w14:paraId="31DFE0A8" w14:textId="77777777" w:rsidR="00254630" w:rsidRDefault="00254630" w:rsidP="00254630">
      <w:pPr>
        <w:pStyle w:val="Text"/>
        <w:rPr>
          <w:lang w:val="en-IN"/>
        </w:rPr>
      </w:pPr>
    </w:p>
    <w:p w14:paraId="7E13B631" w14:textId="297A11FE" w:rsidR="00C663A9" w:rsidRDefault="00FA2FF9" w:rsidP="00FB1B6B">
      <w:pPr>
        <w:pStyle w:val="Heading4"/>
        <w:rPr>
          <w:lang w:val="en-IN"/>
        </w:rPr>
      </w:pPr>
      <w:r>
        <w:rPr>
          <w:lang w:val="en-IN"/>
        </w:rPr>
        <w:t>DEV ENVIRONMENT</w:t>
      </w:r>
    </w:p>
    <w:p w14:paraId="2E6560BF" w14:textId="77777777" w:rsidR="00C663A9" w:rsidRDefault="00C663A9" w:rsidP="00C663A9">
      <w:pPr>
        <w:rPr>
          <w:lang w:val="en-IN"/>
        </w:rPr>
      </w:pPr>
    </w:p>
    <w:p w14:paraId="59A26084" w14:textId="3662E3B4" w:rsidR="00254630" w:rsidRDefault="00254630" w:rsidP="00C663A9">
      <w:r w:rsidRPr="00254630">
        <w:drawing>
          <wp:inline distT="0" distB="0" distL="0" distR="0" wp14:anchorId="344DF1CF" wp14:editId="74C7D07C">
            <wp:extent cx="6858000" cy="1393190"/>
            <wp:effectExtent l="0" t="0" r="0" b="0"/>
            <wp:docPr id="17000253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BF064" w14:textId="77777777" w:rsidR="00254630" w:rsidRDefault="00254630" w:rsidP="00C663A9">
      <w:pPr>
        <w:rPr>
          <w:lang w:val="en-IN"/>
        </w:rPr>
      </w:pPr>
    </w:p>
    <w:p w14:paraId="28526944" w14:textId="03086EF5" w:rsidR="00FA2FF9" w:rsidRDefault="00FA2FF9" w:rsidP="00FB1B6B">
      <w:pPr>
        <w:pStyle w:val="Heading4"/>
        <w:rPr>
          <w:lang w:val="en-IN"/>
        </w:rPr>
      </w:pPr>
      <w:r>
        <w:rPr>
          <w:lang w:val="en-IN"/>
        </w:rPr>
        <w:t>PROD ENVIRONMENT</w:t>
      </w:r>
    </w:p>
    <w:p w14:paraId="1D975568" w14:textId="1581AEE6" w:rsidR="00254630" w:rsidRPr="00254630" w:rsidRDefault="00254630" w:rsidP="00C663A9">
      <w:pPr>
        <w:rPr>
          <w:lang w:val="en-IN"/>
        </w:rPr>
      </w:pPr>
    </w:p>
    <w:p w14:paraId="631EA6F7" w14:textId="41ADE38F" w:rsidR="00254630" w:rsidRDefault="00254630" w:rsidP="00C663A9">
      <w:r w:rsidRPr="00254630">
        <w:drawing>
          <wp:inline distT="0" distB="0" distL="0" distR="0" wp14:anchorId="2F8C801A" wp14:editId="14A3237C">
            <wp:extent cx="6858000" cy="1447800"/>
            <wp:effectExtent l="0" t="0" r="0" b="0"/>
            <wp:docPr id="18898880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14757" w14:textId="77777777" w:rsidR="00254630" w:rsidRPr="00C663A9" w:rsidRDefault="00254630" w:rsidP="00C663A9">
      <w:pPr>
        <w:rPr>
          <w:lang w:val="en-IN"/>
        </w:rPr>
      </w:pPr>
    </w:p>
    <w:p w14:paraId="13552720" w14:textId="77777777" w:rsidR="00254630" w:rsidRDefault="00254630" w:rsidP="003860DB">
      <w:pPr>
        <w:pStyle w:val="Heading3"/>
        <w:rPr>
          <w:lang w:val="en-IN"/>
        </w:rPr>
      </w:pPr>
    </w:p>
    <w:p w14:paraId="2D3A4123" w14:textId="77777777" w:rsidR="00254630" w:rsidRDefault="00254630" w:rsidP="003860DB">
      <w:pPr>
        <w:pStyle w:val="Heading3"/>
        <w:rPr>
          <w:lang w:val="en-IN"/>
        </w:rPr>
      </w:pPr>
    </w:p>
    <w:p w14:paraId="0B970AE1" w14:textId="44CAA575" w:rsidR="00875C5E" w:rsidRPr="007A4E39" w:rsidRDefault="00875C5E" w:rsidP="003860DB">
      <w:pPr>
        <w:pStyle w:val="Heading3"/>
        <w:rPr>
          <w:lang w:val="en-IN"/>
        </w:rPr>
      </w:pPr>
      <w:r w:rsidRPr="00297A5E">
        <w:rPr>
          <w:lang w:val="en-IN"/>
        </w:rPr>
        <w:t>Infrastructure Code (Terraform / Scripts)</w:t>
      </w:r>
    </w:p>
    <w:p w14:paraId="320DD5B2" w14:textId="77777777" w:rsidR="003860DB" w:rsidRDefault="00FB1B6B" w:rsidP="00FA24AC">
      <w:pPr>
        <w:pStyle w:val="ListParagraph"/>
        <w:numPr>
          <w:ilvl w:val="0"/>
          <w:numId w:val="9"/>
        </w:numPr>
      </w:pPr>
      <w:r>
        <w:t>All the Codes are present in the GitHub Repo in the latest Repo branch</w:t>
      </w:r>
    </w:p>
    <w:p w14:paraId="422889DE" w14:textId="77777777" w:rsidR="00254630" w:rsidRDefault="00FB1B6B" w:rsidP="00AC0F52">
      <w:pPr>
        <w:pStyle w:val="ListParagraph"/>
        <w:numPr>
          <w:ilvl w:val="0"/>
          <w:numId w:val="9"/>
        </w:numPr>
      </w:pPr>
      <w:r>
        <w:t xml:space="preserve">Current </w:t>
      </w:r>
      <w:r w:rsidR="003860DB">
        <w:t xml:space="preserve">Working Branch </w:t>
      </w:r>
      <w:hyperlink r:id="rId20" w:history="1">
        <w:r w:rsidR="002C193D" w:rsidRPr="005072CA">
          <w:rPr>
            <w:rStyle w:val="Hyperlink"/>
            <w:b/>
            <w:bCs/>
            <w:sz w:val="40"/>
            <w:szCs w:val="40"/>
          </w:rPr>
          <w:t>Mark_6</w:t>
        </w:r>
      </w:hyperlink>
      <w:r w:rsidR="003860DB">
        <w:t>.</w:t>
      </w:r>
    </w:p>
    <w:p w14:paraId="2DAB2C7B" w14:textId="77777777" w:rsidR="00254630" w:rsidRDefault="00254630" w:rsidP="00254630"/>
    <w:p w14:paraId="70205069" w14:textId="4FFCBB53" w:rsidR="00875C5E" w:rsidRDefault="00AC0F52" w:rsidP="00254630">
      <w:pPr>
        <w:pStyle w:val="Heading3"/>
      </w:pPr>
      <w:r>
        <w:lastRenderedPageBreak/>
        <w:t>GITHUB REPOSITORY FILE STRUCTURE</w:t>
      </w:r>
    </w:p>
    <w:p w14:paraId="72211624" w14:textId="79B46B4C" w:rsidR="00875C5E" w:rsidRDefault="009F65AF" w:rsidP="00875C5E">
      <w:r>
        <w:rPr>
          <w:noProof/>
        </w:rPr>
        <w:drawing>
          <wp:inline distT="0" distB="0" distL="0" distR="0" wp14:anchorId="6080C1A7" wp14:editId="08CCC77B">
            <wp:extent cx="6672404" cy="5339829"/>
            <wp:effectExtent l="0" t="0" r="0" b="0"/>
            <wp:docPr id="19891288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7222" cy="5375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1A89E9" w14:textId="77777777" w:rsidR="00254630" w:rsidRDefault="00254630" w:rsidP="00875C5E"/>
    <w:p w14:paraId="1BDFB690" w14:textId="77777777" w:rsidR="00254630" w:rsidRDefault="00254630">
      <w:pPr>
        <w:rPr>
          <w:rFonts w:asciiTheme="majorHAnsi" w:eastAsiaTheme="majorEastAsia" w:hAnsiTheme="majorHAnsi" w:cstheme="majorBidi"/>
          <w:b/>
          <w:color w:val="FF1571" w:themeColor="accent2"/>
          <w:sz w:val="36"/>
        </w:rPr>
      </w:pPr>
      <w:r>
        <w:br w:type="page"/>
      </w:r>
    </w:p>
    <w:p w14:paraId="499FA995" w14:textId="15593F57" w:rsidR="00875C5E" w:rsidRDefault="00875C5E" w:rsidP="00875C5E">
      <w:pPr>
        <w:pStyle w:val="Heading3"/>
      </w:pPr>
      <w:r>
        <w:lastRenderedPageBreak/>
        <w:t>Final Output</w:t>
      </w:r>
    </w:p>
    <w:p w14:paraId="6F62A7C8" w14:textId="77777777" w:rsidR="00FA24AC" w:rsidRDefault="00FA24AC" w:rsidP="00FA24AC"/>
    <w:p w14:paraId="39942C1F" w14:textId="2931B48E" w:rsidR="00FA24AC" w:rsidRDefault="00FA24AC" w:rsidP="00FA24AC">
      <w:pPr>
        <w:pStyle w:val="Heading5"/>
      </w:pPr>
      <w:r>
        <w:t>Web Page</w:t>
      </w:r>
    </w:p>
    <w:p w14:paraId="39BCAEF6" w14:textId="77777777" w:rsidR="00FA24AC" w:rsidRPr="00FA24AC" w:rsidRDefault="00FA24AC" w:rsidP="00FA24AC"/>
    <w:p w14:paraId="0D0F6412" w14:textId="7B3C2AD3" w:rsidR="009306B8" w:rsidRDefault="00416A33" w:rsidP="009306B8">
      <w:r w:rsidRPr="00416A33">
        <w:drawing>
          <wp:inline distT="0" distB="0" distL="0" distR="0" wp14:anchorId="4E43E221" wp14:editId="48384C8D">
            <wp:extent cx="5930020" cy="3946210"/>
            <wp:effectExtent l="0" t="0" r="0" b="0"/>
            <wp:docPr id="13706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24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7023" cy="396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F380" w14:textId="77777777" w:rsidR="00FA24AC" w:rsidRDefault="00FA24AC" w:rsidP="009306B8"/>
    <w:p w14:paraId="40075AC1" w14:textId="77777777" w:rsidR="00FA24AC" w:rsidRDefault="00FA24AC" w:rsidP="009306B8"/>
    <w:p w14:paraId="04F64746" w14:textId="77777777" w:rsidR="00FA24AC" w:rsidRDefault="00FA24AC" w:rsidP="009306B8"/>
    <w:p w14:paraId="1605F3A0" w14:textId="63241474" w:rsidR="00FA24AC" w:rsidRDefault="00FA24AC" w:rsidP="00FA24AC">
      <w:pPr>
        <w:pStyle w:val="Heading5"/>
      </w:pPr>
      <w:r>
        <w:t>HELM</w:t>
      </w:r>
    </w:p>
    <w:p w14:paraId="62D9C8D9" w14:textId="77777777" w:rsidR="00FA24AC" w:rsidRDefault="00FA24AC" w:rsidP="009306B8"/>
    <w:p w14:paraId="55163C54" w14:textId="474CB800" w:rsidR="00FA24AC" w:rsidRDefault="00FA24AC" w:rsidP="009306B8">
      <w:r w:rsidRPr="00FA24AC">
        <w:drawing>
          <wp:inline distT="0" distB="0" distL="0" distR="0" wp14:anchorId="653BB223" wp14:editId="217D0723">
            <wp:extent cx="6373639" cy="2813253"/>
            <wp:effectExtent l="0" t="0" r="8255" b="6350"/>
            <wp:docPr id="173802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275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9888" cy="281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D0BD" w14:textId="77777777" w:rsidR="00FA24AC" w:rsidRDefault="00FA24AC" w:rsidP="009306B8"/>
    <w:p w14:paraId="01C80490" w14:textId="79BA93B9" w:rsidR="00FA24AC" w:rsidRDefault="00FA24AC" w:rsidP="00FA24AC">
      <w:pPr>
        <w:pStyle w:val="Heading5"/>
      </w:pPr>
      <w:r>
        <w:t>ACR</w:t>
      </w:r>
    </w:p>
    <w:p w14:paraId="792F18A3" w14:textId="77777777" w:rsidR="00FA24AC" w:rsidRDefault="00FA24AC" w:rsidP="009306B8"/>
    <w:p w14:paraId="034E0EBA" w14:textId="5625917B" w:rsidR="00FA24AC" w:rsidRPr="009306B8" w:rsidRDefault="00FA24AC" w:rsidP="009306B8">
      <w:r w:rsidRPr="00FA24AC">
        <w:drawing>
          <wp:inline distT="0" distB="0" distL="0" distR="0" wp14:anchorId="7A4AFB10" wp14:editId="75B30122">
            <wp:extent cx="6858000" cy="3039110"/>
            <wp:effectExtent l="0" t="0" r="0" b="8890"/>
            <wp:docPr id="168559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989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4AC" w:rsidRPr="009306B8" w:rsidSect="00E21811">
      <w:headerReference w:type="default" r:id="rId25"/>
      <w:footerReference w:type="even" r:id="rId26"/>
      <w:footerReference w:type="default" r:id="rId27"/>
      <w:pgSz w:w="12240" w:h="15840" w:code="1"/>
      <w:pgMar w:top="720" w:right="720" w:bottom="720" w:left="72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1BC39" w14:textId="77777777" w:rsidR="00E45185" w:rsidRDefault="00E45185" w:rsidP="001205A1">
      <w:r>
        <w:separator/>
      </w:r>
    </w:p>
  </w:endnote>
  <w:endnote w:type="continuationSeparator" w:id="0">
    <w:p w14:paraId="7BC2CBEF" w14:textId="77777777" w:rsidR="00E45185" w:rsidRDefault="00E45185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38362992"/>
      <w:docPartObj>
        <w:docPartGallery w:val="Page Numbers (Bottom of Page)"/>
        <w:docPartUnique/>
      </w:docPartObj>
    </w:sdtPr>
    <w:sdtContent>
      <w:p w14:paraId="0DC73397" w14:textId="77777777" w:rsidR="00637B83" w:rsidRDefault="00637B83" w:rsidP="001739D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800887670"/>
      <w:docPartObj>
        <w:docPartGallery w:val="Page Numbers (Bottom of Page)"/>
        <w:docPartUnique/>
      </w:docPartObj>
    </w:sdtPr>
    <w:sdtContent>
      <w:p w14:paraId="2E12EC91" w14:textId="77777777" w:rsidR="001205A1" w:rsidRDefault="001205A1" w:rsidP="001739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70A3FCF" w14:textId="77777777" w:rsidR="001205A1" w:rsidRDefault="001205A1" w:rsidP="001205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3838232"/>
      <w:docPartObj>
        <w:docPartGallery w:val="Page Numbers (Bottom of Page)"/>
        <w:docPartUnique/>
      </w:docPartObj>
    </w:sdtPr>
    <w:sdtContent>
      <w:p w14:paraId="3184FAE6" w14:textId="77777777" w:rsidR="000F0731" w:rsidRPr="000F0731" w:rsidRDefault="000F0731" w:rsidP="000F0731">
        <w:pPr>
          <w:pStyle w:val="Footer"/>
        </w:pPr>
        <w:r w:rsidRPr="000F0731">
          <w:fldChar w:fldCharType="begin"/>
        </w:r>
        <w:r w:rsidRPr="000F0731">
          <w:instrText xml:space="preserve"> PAGE </w:instrText>
        </w:r>
        <w:r w:rsidRPr="000F0731">
          <w:fldChar w:fldCharType="separate"/>
        </w:r>
        <w:r w:rsidRPr="000F0731">
          <w:t>2</w:t>
        </w:r>
        <w:r w:rsidRPr="000F0731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2151F" w14:textId="77777777" w:rsidR="00E45185" w:rsidRDefault="00E45185" w:rsidP="001205A1">
      <w:r>
        <w:separator/>
      </w:r>
    </w:p>
  </w:footnote>
  <w:footnote w:type="continuationSeparator" w:id="0">
    <w:p w14:paraId="354CCA13" w14:textId="77777777" w:rsidR="00E45185" w:rsidRDefault="00E45185" w:rsidP="00120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452D7" w14:textId="7DB434ED" w:rsidR="00637B83" w:rsidRPr="00637B83" w:rsidRDefault="00633A18" w:rsidP="00637B83">
    <w:pPr>
      <w:pStyle w:val="Header"/>
    </w:pPr>
    <w:r>
      <w:t>DRAGOT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21EC"/>
    <w:multiLevelType w:val="hybridMultilevel"/>
    <w:tmpl w:val="97DC39AA"/>
    <w:lvl w:ilvl="0" w:tplc="C2663840">
      <w:start w:val="2"/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85B4A"/>
    <w:multiLevelType w:val="hybridMultilevel"/>
    <w:tmpl w:val="F5D8F7B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1E3B38"/>
    <w:multiLevelType w:val="hybridMultilevel"/>
    <w:tmpl w:val="023E6DC6"/>
    <w:lvl w:ilvl="0" w:tplc="C8307856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EE74394"/>
    <w:multiLevelType w:val="hybridMultilevel"/>
    <w:tmpl w:val="93769A60"/>
    <w:lvl w:ilvl="0" w:tplc="C8307856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B82991"/>
    <w:multiLevelType w:val="hybridMultilevel"/>
    <w:tmpl w:val="D304C3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058C9"/>
    <w:multiLevelType w:val="hybridMultilevel"/>
    <w:tmpl w:val="D270C3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CC0E9F"/>
    <w:multiLevelType w:val="hybridMultilevel"/>
    <w:tmpl w:val="50F66FB2"/>
    <w:lvl w:ilvl="0" w:tplc="C2663840">
      <w:start w:val="2"/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447DBF"/>
    <w:multiLevelType w:val="multilevel"/>
    <w:tmpl w:val="C85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9B0637"/>
    <w:multiLevelType w:val="hybridMultilevel"/>
    <w:tmpl w:val="E7F06A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7C7B37"/>
    <w:multiLevelType w:val="hybridMultilevel"/>
    <w:tmpl w:val="19309AF2"/>
    <w:lvl w:ilvl="0" w:tplc="6D70BC3E">
      <w:start w:val="2"/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D51D27"/>
    <w:multiLevelType w:val="multilevel"/>
    <w:tmpl w:val="4B6E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8478C"/>
    <w:multiLevelType w:val="hybridMultilevel"/>
    <w:tmpl w:val="B2B68916"/>
    <w:lvl w:ilvl="0" w:tplc="6E8A12A6">
      <w:start w:val="2"/>
      <w:numFmt w:val="bullet"/>
      <w:lvlText w:val="-"/>
      <w:lvlJc w:val="left"/>
      <w:pPr>
        <w:ind w:left="440" w:hanging="360"/>
      </w:pPr>
      <w:rPr>
        <w:rFonts w:ascii="Gill Sans MT" w:eastAsiaTheme="minorHAnsi" w:hAnsi="Gill Sans MT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00" w:hanging="360"/>
      </w:pPr>
      <w:rPr>
        <w:rFonts w:ascii="Wingdings" w:hAnsi="Wingdings" w:hint="default"/>
      </w:rPr>
    </w:lvl>
  </w:abstractNum>
  <w:num w:numId="1" w16cid:durableId="701632628">
    <w:abstractNumId w:val="4"/>
  </w:num>
  <w:num w:numId="2" w16cid:durableId="173958089">
    <w:abstractNumId w:val="2"/>
  </w:num>
  <w:num w:numId="3" w16cid:durableId="1587573054">
    <w:abstractNumId w:val="10"/>
  </w:num>
  <w:num w:numId="4" w16cid:durableId="687101233">
    <w:abstractNumId w:val="7"/>
  </w:num>
  <w:num w:numId="5" w16cid:durableId="393506768">
    <w:abstractNumId w:val="3"/>
  </w:num>
  <w:num w:numId="6" w16cid:durableId="1546599951">
    <w:abstractNumId w:val="1"/>
  </w:num>
  <w:num w:numId="7" w16cid:durableId="1162047136">
    <w:abstractNumId w:val="9"/>
  </w:num>
  <w:num w:numId="8" w16cid:durableId="1643971638">
    <w:abstractNumId w:val="11"/>
  </w:num>
  <w:num w:numId="9" w16cid:durableId="311719922">
    <w:abstractNumId w:val="6"/>
  </w:num>
  <w:num w:numId="10" w16cid:durableId="1035695684">
    <w:abstractNumId w:val="5"/>
  </w:num>
  <w:num w:numId="11" w16cid:durableId="179004090">
    <w:abstractNumId w:val="0"/>
  </w:num>
  <w:num w:numId="12" w16cid:durableId="1871359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B60"/>
    <w:rsid w:val="00005DCA"/>
    <w:rsid w:val="00036DC3"/>
    <w:rsid w:val="00050318"/>
    <w:rsid w:val="000C4ED1"/>
    <w:rsid w:val="000F0731"/>
    <w:rsid w:val="000F7912"/>
    <w:rsid w:val="0010113A"/>
    <w:rsid w:val="001205A1"/>
    <w:rsid w:val="001A7477"/>
    <w:rsid w:val="001D4BE4"/>
    <w:rsid w:val="001D78B9"/>
    <w:rsid w:val="00216DB3"/>
    <w:rsid w:val="00254630"/>
    <w:rsid w:val="002872C1"/>
    <w:rsid w:val="00297A5E"/>
    <w:rsid w:val="002B6593"/>
    <w:rsid w:val="002C193D"/>
    <w:rsid w:val="002F1F15"/>
    <w:rsid w:val="0031055C"/>
    <w:rsid w:val="003840BC"/>
    <w:rsid w:val="003860DB"/>
    <w:rsid w:val="003B19C2"/>
    <w:rsid w:val="00416A33"/>
    <w:rsid w:val="00490F65"/>
    <w:rsid w:val="004F0C22"/>
    <w:rsid w:val="005072CA"/>
    <w:rsid w:val="005A2DF7"/>
    <w:rsid w:val="005D557C"/>
    <w:rsid w:val="005F4A20"/>
    <w:rsid w:val="006103A7"/>
    <w:rsid w:val="00633A18"/>
    <w:rsid w:val="00637B83"/>
    <w:rsid w:val="00665D21"/>
    <w:rsid w:val="006C1DB3"/>
    <w:rsid w:val="006C60E6"/>
    <w:rsid w:val="006D2C4C"/>
    <w:rsid w:val="007A4E39"/>
    <w:rsid w:val="007E0912"/>
    <w:rsid w:val="007E2BBE"/>
    <w:rsid w:val="00875863"/>
    <w:rsid w:val="00875C5E"/>
    <w:rsid w:val="008D0BDB"/>
    <w:rsid w:val="00914F51"/>
    <w:rsid w:val="009306B8"/>
    <w:rsid w:val="00971E71"/>
    <w:rsid w:val="009B103F"/>
    <w:rsid w:val="009F65AF"/>
    <w:rsid w:val="009F7B60"/>
    <w:rsid w:val="00A15CF7"/>
    <w:rsid w:val="00A65B25"/>
    <w:rsid w:val="00A81248"/>
    <w:rsid w:val="00A96BD6"/>
    <w:rsid w:val="00AC0F52"/>
    <w:rsid w:val="00B0061B"/>
    <w:rsid w:val="00B800C9"/>
    <w:rsid w:val="00B8547E"/>
    <w:rsid w:val="00B94FE8"/>
    <w:rsid w:val="00B9572F"/>
    <w:rsid w:val="00C10603"/>
    <w:rsid w:val="00C663A9"/>
    <w:rsid w:val="00C86605"/>
    <w:rsid w:val="00C963B9"/>
    <w:rsid w:val="00D14057"/>
    <w:rsid w:val="00D266BE"/>
    <w:rsid w:val="00E21811"/>
    <w:rsid w:val="00E45185"/>
    <w:rsid w:val="00E61F1F"/>
    <w:rsid w:val="00E638E6"/>
    <w:rsid w:val="00E74F83"/>
    <w:rsid w:val="00E752EB"/>
    <w:rsid w:val="00E80FFC"/>
    <w:rsid w:val="00E82ABA"/>
    <w:rsid w:val="00E916F4"/>
    <w:rsid w:val="00F32B0D"/>
    <w:rsid w:val="00FA24AC"/>
    <w:rsid w:val="00FA2FF9"/>
    <w:rsid w:val="00FB1B6B"/>
    <w:rsid w:val="00FB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0C2B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1A7477"/>
  </w:style>
  <w:style w:type="paragraph" w:styleId="Heading1">
    <w:name w:val="heading 1"/>
    <w:basedOn w:val="Normal"/>
    <w:next w:val="Normal"/>
    <w:link w:val="Heading1Char"/>
    <w:qFormat/>
    <w:rsid w:val="000F07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3B4455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0F0731"/>
    <w:pPr>
      <w:keepNext/>
      <w:keepLines/>
      <w:outlineLvl w:val="1"/>
    </w:pPr>
    <w:rPr>
      <w:rFonts w:eastAsiaTheme="majorEastAsia" w:cstheme="majorBidi"/>
      <w:color w:val="3B4455" w:themeColor="accent1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0F0731"/>
    <w:pPr>
      <w:keepNext/>
      <w:keepLines/>
      <w:outlineLvl w:val="2"/>
    </w:pPr>
    <w:rPr>
      <w:rFonts w:asciiTheme="majorHAnsi" w:eastAsiaTheme="majorEastAsia" w:hAnsiTheme="majorHAnsi" w:cstheme="majorBidi"/>
      <w:b/>
      <w:color w:val="FF1571" w:themeColor="accent2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5F4A20"/>
    <w:pPr>
      <w:keepNext/>
      <w:keepLines/>
      <w:spacing w:line="216" w:lineRule="auto"/>
      <w:outlineLvl w:val="3"/>
    </w:pPr>
    <w:rPr>
      <w:rFonts w:eastAsiaTheme="majorEastAsia" w:cstheme="majorBidi"/>
      <w:iCs/>
      <w:color w:val="3B4455" w:themeColor="accent1"/>
      <w:sz w:val="30"/>
    </w:rPr>
  </w:style>
  <w:style w:type="paragraph" w:styleId="Heading5">
    <w:name w:val="heading 5"/>
    <w:basedOn w:val="Normal"/>
    <w:next w:val="Normal"/>
    <w:link w:val="Heading5Char"/>
    <w:uiPriority w:val="4"/>
    <w:qFormat/>
    <w:rsid w:val="000F0731"/>
    <w:pPr>
      <w:keepNext/>
      <w:keepLines/>
      <w:outlineLvl w:val="4"/>
    </w:pPr>
    <w:rPr>
      <w:rFonts w:asciiTheme="majorHAnsi" w:eastAsiaTheme="majorEastAsia" w:hAnsiTheme="majorHAnsi" w:cstheme="majorBidi"/>
      <w:b/>
      <w:color w:val="3B4455" w:themeColor="accent1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A20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0F0731"/>
    <w:rPr>
      <w:rFonts w:asciiTheme="majorHAnsi" w:eastAsiaTheme="majorEastAsia" w:hAnsiTheme="majorHAnsi" w:cstheme="majorBidi"/>
      <w:b/>
      <w:color w:val="3B4455" w:themeColor="accent1"/>
      <w:sz w:val="8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0F0731"/>
    <w:rPr>
      <w:rFonts w:eastAsiaTheme="majorEastAsia" w:cstheme="majorBidi"/>
      <w:color w:val="3B4455" w:themeColor="accent1"/>
      <w:sz w:val="42"/>
      <w:szCs w:val="26"/>
    </w:rPr>
  </w:style>
  <w:style w:type="paragraph" w:customStyle="1" w:styleId="GraphicAnchor">
    <w:name w:val="Graphic Anchor"/>
    <w:basedOn w:val="Normal"/>
    <w:uiPriority w:val="7"/>
    <w:qFormat/>
    <w:rsid w:val="00A81248"/>
    <w:rPr>
      <w:sz w:val="10"/>
    </w:rPr>
  </w:style>
  <w:style w:type="character" w:customStyle="1" w:styleId="Heading3Char">
    <w:name w:val="Heading 3 Char"/>
    <w:basedOn w:val="DefaultParagraphFont"/>
    <w:link w:val="Heading3"/>
    <w:uiPriority w:val="2"/>
    <w:rsid w:val="000F0731"/>
    <w:rPr>
      <w:rFonts w:asciiTheme="majorHAnsi" w:eastAsiaTheme="majorEastAsia" w:hAnsiTheme="majorHAnsi" w:cstheme="majorBidi"/>
      <w:b/>
      <w:color w:val="FF1571" w:themeColor="accent2"/>
      <w:sz w:val="36"/>
    </w:rPr>
  </w:style>
  <w:style w:type="character" w:customStyle="1" w:styleId="Heading4Char">
    <w:name w:val="Heading 4 Char"/>
    <w:basedOn w:val="DefaultParagraphFont"/>
    <w:link w:val="Heading4"/>
    <w:uiPriority w:val="3"/>
    <w:rsid w:val="005F4A20"/>
    <w:rPr>
      <w:rFonts w:eastAsiaTheme="majorEastAsia" w:cstheme="majorBidi"/>
      <w:iCs/>
      <w:color w:val="3B4455" w:themeColor="accent1"/>
      <w:sz w:val="30"/>
    </w:rPr>
  </w:style>
  <w:style w:type="paragraph" w:customStyle="1" w:styleId="Text">
    <w:name w:val="Text"/>
    <w:basedOn w:val="Normal"/>
    <w:uiPriority w:val="5"/>
    <w:qFormat/>
    <w:rsid w:val="005F4A20"/>
    <w:pPr>
      <w:spacing w:line="216" w:lineRule="auto"/>
    </w:pPr>
    <w:rPr>
      <w:color w:val="3B4455" w:themeColor="accent1"/>
      <w:sz w:val="28"/>
    </w:rPr>
  </w:style>
  <w:style w:type="paragraph" w:styleId="Header">
    <w:name w:val="header"/>
    <w:basedOn w:val="Normal"/>
    <w:link w:val="HeaderChar"/>
    <w:uiPriority w:val="99"/>
    <w:rsid w:val="00637B83"/>
    <w:pPr>
      <w:tabs>
        <w:tab w:val="center" w:pos="4680"/>
        <w:tab w:val="right" w:pos="9360"/>
      </w:tabs>
      <w:jc w:val="right"/>
    </w:pPr>
    <w:rPr>
      <w:color w:val="3B4455" w:themeColor="accent1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5F4A20"/>
    <w:rPr>
      <w:color w:val="3B4455" w:themeColor="accent1"/>
      <w:sz w:val="20"/>
    </w:rPr>
  </w:style>
  <w:style w:type="paragraph" w:styleId="Footer">
    <w:name w:val="footer"/>
    <w:basedOn w:val="Normal"/>
    <w:link w:val="FooterChar"/>
    <w:uiPriority w:val="99"/>
    <w:rsid w:val="00637B83"/>
    <w:pPr>
      <w:tabs>
        <w:tab w:val="center" w:pos="4680"/>
        <w:tab w:val="right" w:pos="9360"/>
      </w:tabs>
      <w:jc w:val="center"/>
    </w:pPr>
    <w:rPr>
      <w:b/>
      <w:color w:val="3B4455" w:themeColor="accent1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5F4A20"/>
    <w:rPr>
      <w:b/>
      <w:color w:val="3B4455" w:themeColor="accent1"/>
      <w:sz w:val="20"/>
    </w:rPr>
  </w:style>
  <w:style w:type="character" w:styleId="PageNumber">
    <w:name w:val="page number"/>
    <w:basedOn w:val="DefaultParagraphFont"/>
    <w:uiPriority w:val="99"/>
    <w:semiHidden/>
    <w:rsid w:val="001205A1"/>
  </w:style>
  <w:style w:type="character" w:customStyle="1" w:styleId="Heading5Char">
    <w:name w:val="Heading 5 Char"/>
    <w:basedOn w:val="DefaultParagraphFont"/>
    <w:link w:val="Heading5"/>
    <w:uiPriority w:val="4"/>
    <w:rsid w:val="000F0731"/>
    <w:rPr>
      <w:rFonts w:asciiTheme="majorHAnsi" w:eastAsiaTheme="majorEastAsia" w:hAnsiTheme="majorHAnsi" w:cstheme="majorBidi"/>
      <w:b/>
      <w:color w:val="3B4455" w:themeColor="accent1"/>
      <w:sz w:val="36"/>
    </w:rPr>
  </w:style>
  <w:style w:type="character" w:styleId="PlaceholderText">
    <w:name w:val="Placeholder Text"/>
    <w:basedOn w:val="DefaultParagraphFont"/>
    <w:uiPriority w:val="99"/>
    <w:semiHidden/>
    <w:rsid w:val="005F4A20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0F0731"/>
    <w:pPr>
      <w:spacing w:before="200" w:after="160"/>
    </w:pPr>
    <w:rPr>
      <w:rFonts w:asciiTheme="majorHAnsi" w:hAnsiTheme="majorHAnsi"/>
      <w:iCs/>
      <w:color w:val="26414C" w:themeColor="accent5" w:themeShade="40"/>
      <w:sz w:val="76"/>
    </w:rPr>
  </w:style>
  <w:style w:type="character" w:customStyle="1" w:styleId="QuoteChar">
    <w:name w:val="Quote Char"/>
    <w:basedOn w:val="DefaultParagraphFont"/>
    <w:link w:val="Quote"/>
    <w:uiPriority w:val="29"/>
    <w:rsid w:val="000F0731"/>
    <w:rPr>
      <w:rFonts w:asciiTheme="majorHAnsi" w:hAnsiTheme="majorHAnsi"/>
      <w:iCs/>
      <w:color w:val="26414C" w:themeColor="accent5" w:themeShade="40"/>
      <w:sz w:val="76"/>
    </w:rPr>
  </w:style>
  <w:style w:type="paragraph" w:styleId="ListParagraph">
    <w:name w:val="List Paragraph"/>
    <w:basedOn w:val="Normal"/>
    <w:uiPriority w:val="34"/>
    <w:semiHidden/>
    <w:qFormat/>
    <w:rsid w:val="002F1F15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E21811"/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E21811"/>
    <w:rPr>
      <w:rFonts w:eastAsiaTheme="minorEastAsia"/>
      <w:sz w:val="22"/>
      <w:szCs w:val="22"/>
    </w:rPr>
  </w:style>
  <w:style w:type="character" w:styleId="Hyperlink">
    <w:name w:val="Hyperlink"/>
    <w:basedOn w:val="DefaultParagraphFont"/>
    <w:uiPriority w:val="99"/>
    <w:semiHidden/>
    <w:rsid w:val="007E2B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B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7E2BBE"/>
    <w:rPr>
      <w:color w:val="FF00FF" w:themeColor="followedHyperlink"/>
      <w:u w:val="single"/>
    </w:rPr>
  </w:style>
  <w:style w:type="table" w:styleId="GridTable5Dark-Accent3">
    <w:name w:val="Grid Table 5 Dark Accent 3"/>
    <w:basedOn w:val="TableNormal"/>
    <w:uiPriority w:val="50"/>
    <w:rsid w:val="00E916F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2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C08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C08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C08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C082" w:themeFill="accent3"/>
      </w:tcPr>
    </w:tblStylePr>
    <w:tblStylePr w:type="band1Vert">
      <w:tblPr/>
      <w:tcPr>
        <w:shd w:val="clear" w:color="auto" w:fill="FEE5CC" w:themeFill="accent3" w:themeFillTint="66"/>
      </w:tcPr>
    </w:tblStylePr>
    <w:tblStylePr w:type="band1Horz">
      <w:tblPr/>
      <w:tcPr>
        <w:shd w:val="clear" w:color="auto" w:fill="FEE5CC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5.emf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Kureti-Venkat-Nishit-Pvt/DRAGOT_Git" TargetMode="External"/><Relationship Id="rId20" Type="http://schemas.openxmlformats.org/officeDocument/2006/relationships/hyperlink" Target="https://github.com/Kureti-Venkat-Nishit-Pvt/DRAGOT_Git" TargetMode="External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5" Type="http://schemas.openxmlformats.org/officeDocument/2006/relationships/numbering" Target="numbering.xml"/><Relationship Id="rId15" Type="http://schemas.openxmlformats.org/officeDocument/2006/relationships/hyperlink" Target="https://dev.azure.com/Hexaware-Training/DRAGOT/_build" TargetMode="External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6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v.azure.com/Hexaware-Training/DRAGOT" TargetMode="External"/><Relationship Id="rId22" Type="http://schemas.openxmlformats.org/officeDocument/2006/relationships/image" Target="media/image8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ureti%20Venkat%20Nishit\AppData\Roaming\Microsoft\Templates\Geometric%20student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7404FAA2694DF89D075A7A310D75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312F0-1AAE-493C-B983-45B3886B39B1}"/>
      </w:docPartPr>
      <w:docPartBody>
        <w:p w:rsidR="00FD5DBC" w:rsidRDefault="004C1545" w:rsidP="004C1545">
          <w:pPr>
            <w:pStyle w:val="F17404FAA2694DF89D075A7A310D7503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7C"/>
    <w:rsid w:val="00241A25"/>
    <w:rsid w:val="004C1545"/>
    <w:rsid w:val="00691930"/>
    <w:rsid w:val="009B103F"/>
    <w:rsid w:val="00B0061B"/>
    <w:rsid w:val="00B77507"/>
    <w:rsid w:val="00B9572F"/>
    <w:rsid w:val="00CC417C"/>
    <w:rsid w:val="00E80FFC"/>
    <w:rsid w:val="00FC578B"/>
    <w:rsid w:val="00FD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qFormat/>
    <w:pPr>
      <w:keepNext/>
      <w:keepLines/>
      <w:spacing w:after="0" w:line="216" w:lineRule="auto"/>
      <w:outlineLvl w:val="3"/>
    </w:pPr>
    <w:rPr>
      <w:rFonts w:eastAsiaTheme="majorEastAsia" w:cstheme="majorBidi"/>
      <w:iCs/>
      <w:color w:val="4472C4" w:themeColor="accent1"/>
      <w:kern w:val="0"/>
      <w:sz w:val="30"/>
      <w:lang w:val="en-US" w:eastAsia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3"/>
    <w:rPr>
      <w:rFonts w:eastAsiaTheme="majorEastAsia" w:cstheme="majorBidi"/>
      <w:iCs/>
      <w:color w:val="4472C4" w:themeColor="accent1"/>
      <w:kern w:val="0"/>
      <w:sz w:val="30"/>
      <w:lang w:val="en-US" w:eastAsia="en-US" w:bidi="ar-S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line="240" w:lineRule="auto"/>
    </w:pPr>
    <w:rPr>
      <w:rFonts w:asciiTheme="majorHAnsi" w:eastAsiaTheme="minorHAnsi" w:hAnsiTheme="majorHAnsi"/>
      <w:iCs/>
      <w:color w:val="0F263C" w:themeColor="accent5" w:themeShade="40"/>
      <w:kern w:val="0"/>
      <w:sz w:val="76"/>
      <w:lang w:val="en-US" w:eastAsia="en-US" w:bidi="ar-SA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eastAsiaTheme="minorHAnsi" w:hAnsiTheme="majorHAnsi"/>
      <w:iCs/>
      <w:color w:val="0F263C" w:themeColor="accent5" w:themeShade="40"/>
      <w:kern w:val="0"/>
      <w:sz w:val="76"/>
      <w:lang w:val="en-US" w:eastAsia="en-US" w:bidi="ar-SA"/>
      <w14:ligatures w14:val="none"/>
    </w:rPr>
  </w:style>
  <w:style w:type="paragraph" w:customStyle="1" w:styleId="F17404FAA2694DF89D075A7A310D7503">
    <w:name w:val="F17404FAA2694DF89D075A7A310D7503"/>
    <w:rsid w:val="004C15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SR">
  <a:themeElements>
    <a:clrScheme name="MSR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3B4455"/>
      </a:accent1>
      <a:accent2>
        <a:srgbClr val="FF1571"/>
      </a:accent2>
      <a:accent3>
        <a:srgbClr val="FDC082"/>
      </a:accent3>
      <a:accent4>
        <a:srgbClr val="C9DDE5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illSans">
      <a:majorFont>
        <a:latin typeface="Arial Black"/>
        <a:ea typeface=""/>
        <a:cs typeface=""/>
      </a:majorFont>
      <a:minorFont>
        <a:latin typeface="Gill Sans MT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SR" id="{BEE7B5EC-5714-E248-8BF3-EA9E1DF22420}" vid="{AE48099E-E8E2-3541-8D32-170253DAFA5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2026-05-06T00:00:00</PublishDate>
  <Abstract/>
  <CompanyAddress>2000123958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9C2606-6035-49A0-8211-65DEE79E89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DE1A47-5C16-4CBF-90B0-BC2DEED23AB8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D8699111-9D6F-4FD1-899A-4E0B300B19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Geometric student report</Template>
  <TotalTime>0</TotalTime>
  <Pages>7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Manager/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>DevOps, GITHUB, Terraform</dc:subject>
  <dc:creator/>
  <cp:keywords/>
  <dc:description/>
  <cp:lastModifiedBy/>
  <cp:revision>1</cp:revision>
  <dcterms:created xsi:type="dcterms:W3CDTF">2026-05-07T07:58:00Z</dcterms:created>
  <dcterms:modified xsi:type="dcterms:W3CDTF">2026-05-15T12:04:00Z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